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3" w:afterAutospacing="0"/>
        <w:ind w:left="0" w:right="0" w:firstLine="2081" w:firstLineChars="40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52"/>
          <w:szCs w:val="52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52"/>
          <w:szCs w:val="52"/>
        </w:rPr>
        <w:t>Github 简明教程</w:t>
      </w:r>
    </w:p>
    <w:p/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什么是 Github?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github是一个基于git的代码托管平台，付费用户可以建私人仓库，我们一般的免费用户只能使用公共仓库，也就是代码要公开。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leftChars="0" w:right="0" w:rightChars="0" w:firstLine="0" w:firstLineChars="0"/>
        <w:jc w:val="left"/>
        <w:outlineLvl w:val="2"/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Github</w:t>
      </w:r>
      <w:r>
        <w:rPr>
          <w:rFonts w:hint="eastAsia" w:ascii="Helvetica" w:hAnsi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  <w:lang w:val="en-US" w:eastAsia="zh-CN"/>
        </w:rPr>
        <w:t>使用步骤？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843" w:firstLineChars="4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注册账户以及创建仓库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github官网地址：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 HYPERLINK "https://github.com/" \t "http://www.runoob.com/w3cnote/_blank" </w:instrTex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https://github.com/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leftChars="400" w:firstLine="422" w:firstLineChars="2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highlight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highlight w:val="none"/>
          <w:shd w:val="clear" w:fill="FFFFFF"/>
          <w:lang w:val="en-US" w:eastAsia="zh-CN"/>
        </w:rPr>
        <w:t>如果已经本地配置用户名和邮箱，就跳过此步骤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263525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843" w:firstLineChars="4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创建github repository(仓库)</w:t>
      </w:r>
    </w:p>
    <w:p>
      <w:pPr>
        <w:numPr>
          <w:ilvl w:val="0"/>
          <w:numId w:val="0"/>
        </w:numPr>
        <w:ind w:leftChars="4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5272405" cy="2136140"/>
            <wp:effectExtent l="0" t="0" r="635" b="12700"/>
            <wp:docPr id="5" name="图片 5" descr="2017020714531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02071453142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  <w:t> </w:t>
      </w:r>
    </w:p>
    <w:p>
      <w:pPr>
        <w:numPr>
          <w:ilvl w:val="0"/>
          <w:numId w:val="0"/>
        </w:numPr>
        <w:ind w:leftChars="400"/>
        <w:rPr>
          <w:rFonts w:hint="eastAsia" w:ascii="Segoe UI" w:hAnsi="Segoe UI" w:eastAsia="宋体" w:cs="Segoe UI"/>
          <w:b/>
          <w:i w:val="0"/>
          <w:caps w:val="0"/>
          <w:color w:val="FFFFFF" w:themeColor="background1"/>
          <w:spacing w:val="0"/>
          <w:sz w:val="16"/>
          <w:szCs w:val="16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cstheme="minorEastAsia"/>
          <w:i w:val="0"/>
          <w:caps w:val="0"/>
          <w:color w:val="FFFFFF" w:themeColor="background1"/>
          <w:spacing w:val="0"/>
          <w:sz w:val="18"/>
          <w:szCs w:val="18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注意：下面的</w:t>
      </w:r>
      <w:r>
        <w:rPr>
          <w:rFonts w:ascii="Segoe UI" w:hAnsi="Segoe UI" w:eastAsia="Segoe UI" w:cs="Segoe UI"/>
          <w:b/>
          <w:i w:val="0"/>
          <w:caps w:val="0"/>
          <w:color w:val="FFFFFF" w:themeColor="background1"/>
          <w:spacing w:val="0"/>
          <w:sz w:val="16"/>
          <w:szCs w:val="16"/>
          <w:highlight w:val="red"/>
          <w:shd w:val="clear" w:fill="FFFFFF"/>
          <w14:textFill>
            <w14:solidFill>
              <w14:schemeClr w14:val="bg1"/>
            </w14:solidFill>
          </w14:textFill>
        </w:rPr>
        <w:t>Repository name</w:t>
      </w:r>
      <w:r>
        <w:rPr>
          <w:rFonts w:hint="eastAsia" w:ascii="Segoe UI" w:hAnsi="Segoe UI" w:eastAsia="宋体" w:cs="Segoe UI"/>
          <w:b/>
          <w:i w:val="0"/>
          <w:caps w:val="0"/>
          <w:color w:val="FFFFFF" w:themeColor="background1"/>
          <w:spacing w:val="0"/>
          <w:sz w:val="16"/>
          <w:szCs w:val="16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下面的空填仓库名</w:t>
      </w:r>
    </w:p>
    <w:p>
      <w:pPr>
        <w:numPr>
          <w:ilvl w:val="0"/>
          <w:numId w:val="0"/>
        </w:numPr>
        <w:ind w:leftChars="400"/>
        <w:rPr>
          <w:rFonts w:hint="eastAsia" w:ascii="Segoe UI" w:hAnsi="Segoe UI" w:eastAsia="宋体" w:cs="Segoe UI"/>
          <w:b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 w:ascii="Segoe UI" w:hAnsi="Segoe UI" w:eastAsia="宋体" w:cs="Segoe UI"/>
          <w:b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表单填入的就是你的仓库名字</w:t>
      </w: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1135" cy="3053715"/>
            <wp:effectExtent l="0" t="0" r="190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  <w:t>　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3.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安装git客户端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（根据不同的牌子电脑安装不同的版）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ind w:leftChars="400" w:firstLine="1080" w:firstLineChars="600"/>
        <w:jc w:val="both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.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instrText xml:space="preserve"> HYPERLINK "http://code.google.com/p/git-osx-installer/downloads/list?can=3" </w:instrTex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下载 git OSX 版</w: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400" w:firstLine="1080" w:firstLineChars="600"/>
        <w:jc w:val="both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.</w: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instrText xml:space="preserve"> HYPERLINK "http://msysgit.github.io/" </w:instrTex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下载 git Windows 版</w: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1980" w:firstLineChars="1100"/>
        <w:jc w:val="both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.</w: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instrText xml:space="preserve"> HYPERLINK "http://book.git-scm.com/2_installing_git.html" </w:instrTex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下载 git Linux 版</w:t>
      </w:r>
      <w: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　　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4.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为Github账户设置SSH key 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>$ ssh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 xml:space="preserve">keygen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 xml:space="preserve">t rsa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4"/>
          <w:szCs w:val="14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4"/>
          <w:szCs w:val="14"/>
          <w:shd w:val="clear" w:fill="FBFBFB"/>
        </w:rPr>
        <w:t xml:space="preserve">C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  <w:fldChar w:fldCharType="begin"/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  <w:instrText xml:space="preserve"> HYPERLINK "mailto:\"your_email@youremail.com\"" </w:instrTex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  <w:fldChar w:fldCharType="separate"/>
      </w:r>
      <w:r>
        <w:rPr>
          <w:rStyle w:val="10"/>
          <w:rFonts w:hint="default" w:ascii="Consolas" w:hAnsi="Consolas" w:eastAsia="Consolas" w:cs="Consolas"/>
          <w:caps w:val="0"/>
          <w:spacing w:val="0"/>
          <w:sz w:val="14"/>
          <w:szCs w:val="14"/>
          <w:shd w:val="clear" w:fill="FBFBFB"/>
        </w:rPr>
        <w:t>"your_email@youremail.com"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default" w:ascii="Consolas" w:hAnsi="Consolas" w:eastAsia="Consolas" w:cs="Consolas"/>
          <w:caps w:val="0"/>
          <w:color w:val="008800"/>
          <w:spacing w:val="0"/>
          <w:sz w:val="14"/>
          <w:szCs w:val="14"/>
          <w:shd w:val="clear" w:fill="FBFBFB"/>
        </w:rPr>
      </w:pP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后面的</w:t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your_email@youremail.com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改为你在github上注册的邮箱，之后会要求确认路径和输入密码，这使用默认的一路回车就行。成功的话会在</w:t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~/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下生成</w:t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.ssh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文件夹，进去，打开</w:t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id_rsa.pub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，复制里面的</w:t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key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回到github上，进入 Account Settings（账户配置），左边选择SSH Keys，Add SSH Key,title随便填，粘贴在你电脑上生成的key。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highlight w:val="yellow"/>
          <w:shd w:val="clear" w:fill="FFFFFF"/>
          <w:lang w:eastAsia="zh-CN"/>
        </w:rPr>
        <w:drawing>
          <wp:inline distT="0" distB="0" distL="114300" distR="114300">
            <wp:extent cx="5274310" cy="1898650"/>
            <wp:effectExtent l="0" t="0" r="13970" b="6350"/>
            <wp:docPr id="7" name="图片 7" descr="2017020715160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02071516020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Chars="40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5270500" cy="4001770"/>
            <wp:effectExtent l="0" t="0" r="2540" b="6350"/>
            <wp:docPr id="8" name="图片 8" descr="2017020715164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02071516453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</w:rPr>
        <w:t>　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5.如何将本地项目上传到github上呢？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1050" w:firstLineChars="500"/>
        <w:jc w:val="both"/>
        <w:rPr>
          <w:rFonts w:hint="eastAsia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4F4F4F"/>
          <w:spacing w:val="0"/>
          <w:sz w:val="21"/>
          <w:szCs w:val="21"/>
          <w:shd w:val="clear" w:fill="FFFFFF"/>
        </w:rPr>
        <w:t>我们使用git需要先安装git工具，这里给出下载地址，下载后一路直接安装即可：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1050" w:firstLineChars="50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4F4F4F"/>
          <w:spacing w:val="0"/>
          <w:sz w:val="21"/>
          <w:szCs w:val="21"/>
          <w:shd w:val="clear" w:fill="FFFFFF"/>
        </w:rPr>
        <w:t>https://git-for-windows.github.io/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进入Github首页，点击New repository新建一个项目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Chars="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72405" cy="1663065"/>
            <wp:effectExtent l="0" t="0" r="635" b="13335"/>
            <wp:docPr id="31" name="图片 31" descr="913913-20160823164154526-41844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13913-20160823164154526-4184419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eastAsia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2.填写相应信息后点击create即可</w:t>
      </w:r>
      <w:r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Repository name: 仓库名称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Description(可选): 仓库描述介绍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Public, Private : 仓库权限（公开共享，私有或指定合作者）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Initialize this repository with a README: 添加一个README.md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gitignore: 不需要进行版本管理的仓库类型，对应生成文件.gitignore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>license: 证书类型，对应生成文件LICENSE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34940" cy="3749040"/>
            <wp:effectExtent l="0" t="0" r="7620" b="0"/>
            <wp:docPr id="33" name="图片 33" descr="913913-20160823165025370-4944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13913-20160823165025370-494445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18" w:lineRule="atLeast"/>
        <w:ind w:left="0" w:right="0" w:firstLine="0"/>
        <w:jc w:val="both"/>
        <w:rPr>
          <w:rFonts w:hint="eastAsia" w:ascii="Verdana" w:hAnsi="Verdana" w:cs="Verdana" w:eastAsiaTheme="minorEastAsia"/>
          <w:i w:val="0"/>
          <w:caps w:val="0"/>
          <w:color w:val="4F4F4F"/>
          <w:spacing w:val="0"/>
          <w:sz w:val="15"/>
          <w:szCs w:val="15"/>
          <w:lang w:eastAsia="zh-CN"/>
        </w:rPr>
      </w:pPr>
      <w:r>
        <w:rPr>
          <w:rFonts w:hint="default" w:ascii="Verdana" w:hAnsi="Verdana" w:cs="Verdana"/>
          <w:i w:val="0"/>
          <w:caps w:val="0"/>
          <w:color w:val="4F4F4F"/>
          <w:spacing w:val="0"/>
          <w:sz w:val="15"/>
          <w:szCs w:val="15"/>
          <w:shd w:val="clear" w:fill="FFFFFF"/>
        </w:rPr>
        <w:t> </w:t>
      </w:r>
      <w:r>
        <w:rPr>
          <w:rFonts w:hint="eastAsia" w:ascii="Verdana" w:hAnsi="Verdana" w:cs="Verdana" w:eastAsiaTheme="minorEastAsia"/>
          <w:i w:val="0"/>
          <w:caps w:val="0"/>
          <w:color w:val="4F4F4F"/>
          <w:spacing w:val="0"/>
          <w:sz w:val="15"/>
          <w:szCs w:val="15"/>
          <w:lang w:eastAsia="zh-CN"/>
        </w:rPr>
        <w:drawing>
          <wp:inline distT="0" distB="0" distL="114300" distR="114300">
            <wp:extent cx="5234940" cy="2012315"/>
            <wp:effectExtent l="0" t="0" r="7620" b="14605"/>
            <wp:docPr id="34" name="图片 34" descr="913913-20160823165107308-43992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913913-20160823165107308-4399260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3.点击Clone ordownload 会出现一个地址，copy 这个地址备用</w:t>
      </w:r>
    </w:p>
    <w:p>
      <w:pPr>
        <w:numPr>
          <w:ilvl w:val="0"/>
          <w:numId w:val="0"/>
        </w:numPr>
        <w:ind w:leftChars="40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38115" cy="1960245"/>
            <wp:effectExtent l="0" t="0" r="4445" b="5715"/>
            <wp:docPr id="35" name="图片 35" descr="913913-20160823165450636-116772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13913-20160823165450636-11677220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接下来就到本地操作了，首先右键你的项目，如果你之前安装git成功的话，右键会出现两个新选项，分别为Git Gui Here,Git Bash Here,这里我们选择Git Bash Here，进入如下界面，Test_Bluetooth即为我的项目名。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420235" cy="2453640"/>
            <wp:effectExtent l="0" t="0" r="14605" b="0"/>
            <wp:docPr id="36" name="图片 36" descr="913913-20160823171048308-194895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913913-20160823171048308-1948952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5.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接下来输入如下代码（关键步骤），把github上面的仓库克隆到本地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t xml:space="preserve">git clone 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instrText xml:space="preserve"> HYPERLINK "https://github.com/CKTim/BlueTooth.git（https:/github.com/CKTim/BlueTooth.git替换成你之前复制的地址）" </w:instrTex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fldChar w:fldCharType="separate"/>
      </w:r>
      <w:r>
        <w:rPr>
          <w:rStyle w:val="10"/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  <w:t>https://github.com/CKTim/BlueTooth.git（https://github.com/CKTim/BlueTooth.git替换成你之前复制的地址）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4435475" cy="2461260"/>
            <wp:effectExtent l="0" t="0" r="14605" b="7620"/>
            <wp:docPr id="37" name="图片 37" descr="913913-20160823171143980-74115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13913-20160823171143980-7411520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6.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这个步骤以后你的本地项目文件夹下面就会多出个文件夹，该文件夹名即为你github上面的项目名，如图我多出了个Test文件夹，我们把本地项目文件夹下的所有文件（除了新多出的那个文件夹不用），其余都复制到那个新多出的文件夹下，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32400" cy="2624455"/>
            <wp:effectExtent l="0" t="0" r="10160" b="12065"/>
            <wp:docPr id="38" name="图片 38" descr="913913-20160823171209730-208949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913913-20160823171209730-20894964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7.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接着继续输入命令 cd Test，进入Test文件夹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382135" cy="2400300"/>
            <wp:effectExtent l="0" t="0" r="6985" b="7620"/>
            <wp:docPr id="39" name="图片 39" descr="913913-20160823171454261-1036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13913-20160823171454261-103637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400" w:right="0" w:rightChars="0"/>
        <w:jc w:val="both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接下来依次输入以下代码即可完成其他剩余操作：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git init(初始化)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git add .        （注：别忘记后面的.，此操作是把Test文件夹下面的文件都添加进来）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git remote add origin http://g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ithub.com/用户名/项目名.git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git commit  -m  "提交信息"  （注：“提交信息”里面换成你需要，如“first commit”）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t>git push -u origin master   （注：此操作目的是把本地仓库push到github上面，此步骤需要你输入帐号和密码）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328795" cy="2430780"/>
            <wp:effectExtent l="0" t="0" r="14605" b="7620"/>
            <wp:docPr id="40" name="图片 40" descr="913913-20160823171557823-38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13913-20160823171557823-38635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351655" cy="2400300"/>
            <wp:effectExtent l="0" t="0" r="6985" b="7620"/>
            <wp:docPr id="41" name="图片 41" descr="913913-20160823171651808-12253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913913-20160823171651808-12253351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Chars="400"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458335" cy="632460"/>
            <wp:effectExtent l="0" t="0" r="6985" b="7620"/>
            <wp:docPr id="42" name="图片 42" descr="913913-20160823171818933-150681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913913-20160823171818933-15068155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leftChars="0" w:right="0" w:rightChars="0" w:firstLine="0" w:firstLineChars="0"/>
        <w:jc w:val="left"/>
        <w:outlineLvl w:val="2"/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  <w:lang w:val="en-US" w:eastAsia="zh-CN"/>
        </w:rPr>
        <w:t>如何clone已有的项目呢？</w:t>
      </w:r>
    </w:p>
    <w:p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kern w:val="2"/>
          <w:sz w:val="18"/>
          <w:szCs w:val="18"/>
          <w:highlight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kern w:val="2"/>
          <w:sz w:val="18"/>
          <w:szCs w:val="18"/>
          <w:highlight w:val="none"/>
          <w:shd w:val="clear" w:fill="FFFFFF"/>
          <w:lang w:val="en-US" w:eastAsia="zh-CN" w:bidi="ar-SA"/>
        </w:rPr>
        <w:t>找一个你要存项目的文件夹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0" w:right="0" w:rightChars="0"/>
        <w:jc w:val="both"/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18"/>
          <w:szCs w:val="18"/>
          <w:highlight w:val="none"/>
          <w:shd w:val="clear" w:fill="FFFFFF"/>
          <w:lang w:val="en-US" w:eastAsia="zh-CN" w:bidi="ar-SA"/>
        </w:rPr>
        <w:t>假如新建一个名为github文件夹，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并将我之后clone下来的文件夹都放到这个文件夹下。那么,我需要在Github这个文件夹下，在终端中输入命令: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0" w:right="0" w:rightChars="0" w:firstLine="570" w:firstLineChars="300"/>
        <w:jc w:val="both"/>
        <w:rPr>
          <w:rFonts w:hint="eastAsia" w:ascii="Arial" w:hAnsi="Arial" w:eastAsia="宋体" w:cs="Arial"/>
          <w:i w:val="0"/>
          <w:caps w:val="0"/>
          <w:color w:val="auto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19"/>
          <w:szCs w:val="19"/>
          <w:highlight w:val="none"/>
          <w:shd w:val="clear" w:fill="FFFFFF"/>
          <w:lang w:val="en-US" w:eastAsia="zh-CN"/>
        </w:rPr>
        <w:t>git init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(初始化git 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0" w:right="0" w:rightChars="0" w:firstLine="570" w:firstLineChars="300"/>
        <w:jc w:val="both"/>
        <w:rPr>
          <w:rFonts w:hint="eastAsia" w:ascii="Arial" w:hAnsi="Arial" w:eastAsia="宋体" w:cs="Arial"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  <w:drawing>
          <wp:inline distT="0" distB="0" distL="114300" distR="114300">
            <wp:extent cx="4359275" cy="358140"/>
            <wp:effectExtent l="0" t="0" r="14605" b="7620"/>
            <wp:docPr id="22" name="图片 22" descr="2017062809154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706280915440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leftChars="0" w:right="0" w:rightChars="0" w:firstLine="0" w:firstLineChars="0"/>
        <w:jc w:val="both"/>
        <w:rPr>
          <w:rFonts w:hint="eastAsia" w:ascii="Arial" w:hAnsi="Arial" w:eastAsia="宋体" w:cs="Arial"/>
          <w:b/>
          <w:bCs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  <w:t>从github上clone项目到本地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Chars="0" w:right="0" w:rightChars="0" w:firstLine="380" w:firstLineChars="200"/>
        <w:jc w:val="both"/>
        <w:rPr>
          <w:rFonts w:hint="eastAsia" w:ascii="Arial" w:hAnsi="Arial" w:eastAsia="宋体" w:cs="Arial"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 从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  <w:t>xxx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的Github上现在有一个叫做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"https://github.com/Coding/Coding-iOS" \t "https://blog.csdn.net/yxys01/article/details/_blank"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Coding-iOS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的项目，我们可以在Clone or download看到该项目的SSH地址：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/>
        <w:jc w:val="both"/>
        <w:rPr>
          <w:rFonts w:hint="eastAsia" w:ascii="Arial" w:hAnsi="Arial" w:eastAsia="宋体" w:cs="Arial"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  <w:drawing>
          <wp:inline distT="0" distB="0" distL="114300" distR="114300">
            <wp:extent cx="2674620" cy="1173480"/>
            <wp:effectExtent l="0" t="0" r="7620" b="0"/>
            <wp:docPr id="24" name="图片 24" descr="2017062809172208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0628091722081 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/>
        <w:jc w:val="both"/>
        <w:rPr>
          <w:rFonts w:hint="eastAsia" w:ascii="Arial" w:hAnsi="Arial" w:eastAsia="宋体" w:cs="Arial"/>
          <w:b/>
          <w:bCs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  <w:t>3）在终端输入命令：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320" w:firstLineChars="200"/>
        <w:jc w:val="both"/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16"/>
          <w:szCs w:val="16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t xml:space="preserve">git clone 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instrText xml:space="preserve"> HYPERLINK "mailto:git@github.com:xchen100/CPPLearn.git" </w:instrTex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fldChar w:fldCharType="separate"/>
      </w:r>
      <w:r>
        <w:rPr>
          <w:rStyle w:val="10"/>
          <w:rFonts w:ascii="Consolas" w:hAnsi="Consolas" w:eastAsia="Consolas" w:cs="Consolas"/>
          <w:i w:val="0"/>
          <w:caps w:val="0"/>
          <w:spacing w:val="0"/>
          <w:sz w:val="16"/>
          <w:szCs w:val="16"/>
          <w:shd w:val="clear" w:fill="F6F8FA"/>
        </w:rPr>
        <w:t>git@github</w:t>
      </w:r>
      <w:r>
        <w:rPr>
          <w:rStyle w:val="10"/>
          <w:rFonts w:hint="default" w:ascii="Consolas" w:hAnsi="Consolas" w:eastAsia="Consolas" w:cs="Consolas"/>
          <w:i w:val="0"/>
          <w:caps w:val="0"/>
          <w:spacing w:val="0"/>
          <w:sz w:val="16"/>
          <w:szCs w:val="16"/>
        </w:rPr>
        <w:t>.com</w:t>
      </w:r>
      <w:r>
        <w:rPr>
          <w:rStyle w:val="10"/>
          <w:rFonts w:hint="default" w:ascii="Consolas" w:hAnsi="Consolas" w:eastAsia="Consolas" w:cs="Consolas"/>
          <w:i w:val="0"/>
          <w:caps w:val="0"/>
          <w:spacing w:val="0"/>
          <w:sz w:val="16"/>
          <w:szCs w:val="16"/>
          <w:shd w:val="clear" w:fill="F6F8FA"/>
        </w:rPr>
        <w:t>:xchen100/CPPLearn</w:t>
      </w:r>
      <w:r>
        <w:rPr>
          <w:rStyle w:val="10"/>
          <w:rFonts w:hint="default" w:ascii="Consolas" w:hAnsi="Consolas" w:eastAsia="Consolas" w:cs="Consolas"/>
          <w:i w:val="0"/>
          <w:caps w:val="0"/>
          <w:spacing w:val="0"/>
          <w:sz w:val="16"/>
          <w:szCs w:val="16"/>
        </w:rPr>
        <w:t>.git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fldChar w:fldCharType="end"/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320" w:firstLineChars="200"/>
        <w:jc w:val="both"/>
        <w:rPr>
          <w:rFonts w:hint="eastAsia" w:ascii="Consolas" w:hAnsi="Consolas" w:eastAsia="Consolas" w:cs="Consolas"/>
          <w:i w:val="0"/>
          <w:caps w:val="0"/>
          <w:color w:val="009900"/>
          <w:spacing w:val="0"/>
          <w:sz w:val="16"/>
          <w:szCs w:val="16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009900"/>
          <w:spacing w:val="0"/>
          <w:sz w:val="16"/>
          <w:szCs w:val="16"/>
          <w:lang w:val="en-US" w:eastAsia="zh-CN"/>
        </w:rPr>
        <w:drawing>
          <wp:inline distT="0" distB="0" distL="114300" distR="114300">
            <wp:extent cx="4344035" cy="441960"/>
            <wp:effectExtent l="0" t="0" r="14605" b="0"/>
            <wp:docPr id="26" name="图片 26" descr="2017062809174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706280917423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381" w:firstLineChars="200"/>
        <w:jc w:val="both"/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FF0000"/>
          <w:spacing w:val="0"/>
          <w:sz w:val="19"/>
          <w:szCs w:val="19"/>
          <w:highlight w:val="none"/>
          <w:shd w:val="clear" w:fill="FFFFFF"/>
          <w:lang w:val="en-US" w:eastAsia="zh-CN"/>
        </w:rPr>
        <w:t>4）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  <w:t>由于前面生成了自己的ssh key,在这里就输入自己ssh key 的密码，然后回车，开始下载啦！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00" w:firstLineChars="200"/>
        <w:jc w:val="both"/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  <w:drawing>
          <wp:inline distT="0" distB="0" distL="114300" distR="114300">
            <wp:extent cx="4359275" cy="312420"/>
            <wp:effectExtent l="0" t="0" r="14605" b="7620"/>
            <wp:docPr id="27" name="图片 27" descr="2017062809184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706280918414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00" w:firstLineChars="200"/>
        <w:jc w:val="both"/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  <w:t>5）下载完成了！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00" w:firstLineChars="200"/>
        <w:jc w:val="both"/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  <w:drawing>
          <wp:inline distT="0" distB="0" distL="114300" distR="114300">
            <wp:extent cx="3924935" cy="320040"/>
            <wp:effectExtent l="0" t="0" r="6985" b="0"/>
            <wp:docPr id="28" name="图片 28" descr="2017062811245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706281124512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00" w:firstLineChars="200"/>
        <w:jc w:val="both"/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00" w:firstLineChars="200"/>
        <w:jc w:val="both"/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caps w:val="0"/>
          <w:color w:val="FF0000"/>
          <w:spacing w:val="0"/>
          <w:sz w:val="20"/>
          <w:szCs w:val="20"/>
          <w:lang w:val="en-US" w:eastAsia="zh-CN"/>
        </w:rPr>
        <w:t>6）然后我们可以查看了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right="0" w:rightChars="0" w:firstLine="480" w:firstLineChars="200"/>
        <w:jc w:val="both"/>
        <w:rPr>
          <w:rFonts w:hint="eastAsia" w:ascii="Consolas" w:hAnsi="Consolas" w:eastAsia="Consolas" w:cs="Consolas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2951480"/>
            <wp:effectExtent l="0" t="0" r="1270" b="508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18"/>
          <w:szCs w:val="18"/>
          <w:highlight w:val="green"/>
          <w:shd w:val="clear" w:fill="FFFFFF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drawing>
          <wp:inline distT="0" distB="0" distL="114300" distR="114300">
            <wp:extent cx="304800" cy="304800"/>
            <wp:effectExtent l="0" t="0" r="0" b="0"/>
            <wp:docPr id="13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4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40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300"/>
        <w:rPr>
          <w:rFonts w:hint="eastAsia" w:ascii="Helvetica" w:hAnsi="Helvetica" w:eastAsia="宋体" w:cs="Helvetica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sectPr>
      <w:headerReference r:id="rId3" w:type="default"/>
      <w:footerReference r:id="rId4" w:type="default"/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38BE7D"/>
    <w:multiLevelType w:val="singleLevel"/>
    <w:tmpl w:val="B338BE7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A6BB039"/>
    <w:multiLevelType w:val="singleLevel"/>
    <w:tmpl w:val="EA6BB0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B245401"/>
    <w:multiLevelType w:val="singleLevel"/>
    <w:tmpl w:val="FB24540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AA54632"/>
    <w:multiLevelType w:val="singleLevel"/>
    <w:tmpl w:val="2AA546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6F87CE9"/>
    <w:multiLevelType w:val="singleLevel"/>
    <w:tmpl w:val="56F87CE9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C17709"/>
    <w:rsid w:val="017154CD"/>
    <w:rsid w:val="04782E49"/>
    <w:rsid w:val="04C17709"/>
    <w:rsid w:val="05286661"/>
    <w:rsid w:val="09516767"/>
    <w:rsid w:val="09521AC8"/>
    <w:rsid w:val="0C9C12EB"/>
    <w:rsid w:val="0CC31BBD"/>
    <w:rsid w:val="0EF25A3B"/>
    <w:rsid w:val="10394D4B"/>
    <w:rsid w:val="195A79BD"/>
    <w:rsid w:val="1B4C6765"/>
    <w:rsid w:val="1C2823F5"/>
    <w:rsid w:val="206921D6"/>
    <w:rsid w:val="206D540E"/>
    <w:rsid w:val="20F378CD"/>
    <w:rsid w:val="24207343"/>
    <w:rsid w:val="24A550D8"/>
    <w:rsid w:val="2503551A"/>
    <w:rsid w:val="26D86163"/>
    <w:rsid w:val="28D73452"/>
    <w:rsid w:val="29F2775A"/>
    <w:rsid w:val="2B9820C4"/>
    <w:rsid w:val="2DE62681"/>
    <w:rsid w:val="2E321561"/>
    <w:rsid w:val="33920455"/>
    <w:rsid w:val="34567405"/>
    <w:rsid w:val="375B45EF"/>
    <w:rsid w:val="390F7F08"/>
    <w:rsid w:val="3AD23F96"/>
    <w:rsid w:val="3BD2105F"/>
    <w:rsid w:val="3E7F0027"/>
    <w:rsid w:val="43632BD0"/>
    <w:rsid w:val="43712BDC"/>
    <w:rsid w:val="44240126"/>
    <w:rsid w:val="44CE4459"/>
    <w:rsid w:val="495B1D77"/>
    <w:rsid w:val="4A8771F6"/>
    <w:rsid w:val="4C8C035C"/>
    <w:rsid w:val="4E714CA3"/>
    <w:rsid w:val="51CB1E03"/>
    <w:rsid w:val="527F2767"/>
    <w:rsid w:val="52B31B4E"/>
    <w:rsid w:val="58CF4BC8"/>
    <w:rsid w:val="5D87505A"/>
    <w:rsid w:val="5EE8734E"/>
    <w:rsid w:val="5F084D31"/>
    <w:rsid w:val="5FA36571"/>
    <w:rsid w:val="68515BE4"/>
    <w:rsid w:val="6B30798F"/>
    <w:rsid w:val="6C483CB7"/>
    <w:rsid w:val="6CAF4264"/>
    <w:rsid w:val="6D535020"/>
    <w:rsid w:val="7A4F73BA"/>
    <w:rsid w:val="7B141EA4"/>
    <w:rsid w:val="7F99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../NUL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2018-07-31T07:37:00Z</dcterms:created>
  <dc:creator>Lenovo</dc:creator>
  <cp:lastModifiedBy>Lenovo</cp:lastModifiedBy>
  <dcterms:modified xsi:type="dcterms:W3CDTF">2018-08-01T03:19:04Z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